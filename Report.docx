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486EEC">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486EEC">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86EEC">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86EEC">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486EEC">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486EEC">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486EEC">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mallCaps w:val="0"/>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486EEC">
          <w:pPr>
            <w:pStyle w:val="TOC1"/>
            <w:rPr>
              <w:rFonts w:asciiTheme="minorHAnsi" w:eastAsiaTheme="minorEastAsia" w:hAnsiTheme="minorHAnsi" w:cstheme="minorBidi"/>
              <w:b w:val="0"/>
              <w:caps w:val="0"/>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0" w:history="1">
            <w:r w:rsidR="003E0B36" w:rsidRPr="00803A0E">
              <w:rPr>
                <w:rStyle w:val="Hyperlink"/>
              </w:rPr>
              <w:t>4.1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_Toc397536980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1" w:history="1">
            <w:r w:rsidR="003E0B36" w:rsidRPr="00803A0E">
              <w:rPr>
                <w:rStyle w:val="Hyperlink"/>
              </w:rPr>
              <w:t>4.2</w:t>
            </w:r>
            <w:r w:rsidR="003E0B36">
              <w:rPr>
                <w:rFonts w:asciiTheme="minorHAnsi" w:eastAsiaTheme="minorEastAsia" w:hAnsiTheme="minorHAnsi" w:cstheme="minorBidi"/>
                <w:smallCaps w:val="0"/>
                <w:sz w:val="22"/>
                <w:szCs w:val="22"/>
              </w:rPr>
              <w:tab/>
            </w:r>
            <w:r w:rsidR="003E0B36" w:rsidRPr="00803A0E">
              <w:rPr>
                <w:rStyle w:val="Hyperlink"/>
              </w:rPr>
              <w:t>Lợi ích của Unit Test</w:t>
            </w:r>
            <w:r w:rsidR="003E0B36">
              <w:rPr>
                <w:webHidden/>
              </w:rPr>
              <w:tab/>
            </w:r>
            <w:r w:rsidR="003E0B36">
              <w:rPr>
                <w:webHidden/>
              </w:rPr>
              <w:fldChar w:fldCharType="begin"/>
            </w:r>
            <w:r w:rsidR="003E0B36">
              <w:rPr>
                <w:webHidden/>
              </w:rPr>
              <w:instrText xml:space="preserve"> PAGEREF _Toc397536981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2" w:history="1">
            <w:r w:rsidR="003E0B36" w:rsidRPr="00803A0E">
              <w:rPr>
                <w:rStyle w:val="Hyperlink"/>
              </w:rPr>
              <w:t>4.3</w:t>
            </w:r>
            <w:r w:rsidR="003E0B36">
              <w:rPr>
                <w:rFonts w:asciiTheme="minorHAnsi" w:eastAsiaTheme="minorEastAsia" w:hAnsiTheme="minorHAnsi" w:cstheme="minorBidi"/>
                <w:smallCaps w:val="0"/>
                <w:sz w:val="22"/>
                <w:szCs w:val="22"/>
              </w:rPr>
              <w:tab/>
            </w:r>
            <w:r w:rsidR="003E0B36" w:rsidRPr="00803A0E">
              <w:rPr>
                <w:rStyle w:val="Hyperlink"/>
              </w:rPr>
              <w:t>Một số Framework Unit tests trên các ngôn ngữ khác nhau</w:t>
            </w:r>
            <w:r w:rsidR="003E0B36">
              <w:rPr>
                <w:webHidden/>
              </w:rPr>
              <w:tab/>
            </w:r>
            <w:r w:rsidR="003E0B36">
              <w:rPr>
                <w:webHidden/>
              </w:rPr>
              <w:fldChar w:fldCharType="begin"/>
            </w:r>
            <w:r w:rsidR="003E0B36">
              <w:rPr>
                <w:webHidden/>
              </w:rPr>
              <w:instrText xml:space="preserve"> PAGEREF _Toc397536982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3" w:history="1">
            <w:r w:rsidR="003E0B36" w:rsidRPr="00803A0E">
              <w:rPr>
                <w:rStyle w:val="Hyperlink"/>
              </w:rPr>
              <w:t>4.4</w:t>
            </w:r>
            <w:r w:rsidR="003E0B36">
              <w:rPr>
                <w:rFonts w:asciiTheme="minorHAnsi" w:eastAsiaTheme="minorEastAsia" w:hAnsiTheme="minorHAnsi" w:cstheme="minorBidi"/>
                <w:smallCaps w:val="0"/>
                <w:sz w:val="22"/>
                <w:szCs w:val="22"/>
              </w:rPr>
              <w:tab/>
            </w:r>
            <w:r w:rsidR="003E0B36" w:rsidRPr="00803A0E">
              <w:rPr>
                <w:rStyle w:val="Hyperlink"/>
              </w:rPr>
              <w:t>Unit test trong Portal</w:t>
            </w:r>
            <w:r w:rsidR="003E0B36">
              <w:rPr>
                <w:webHidden/>
              </w:rPr>
              <w:tab/>
            </w:r>
            <w:r w:rsidR="003E0B36">
              <w:rPr>
                <w:webHidden/>
              </w:rPr>
              <w:fldChar w:fldCharType="begin"/>
            </w:r>
            <w:r w:rsidR="003E0B36">
              <w:rPr>
                <w:webHidden/>
              </w:rPr>
              <w:instrText xml:space="preserve"> PAGEREF _Toc397536983 \h </w:instrText>
            </w:r>
            <w:r w:rsidR="003E0B36">
              <w:rPr>
                <w:webHidden/>
              </w:rPr>
            </w:r>
            <w:r w:rsidR="003E0B36">
              <w:rPr>
                <w:webHidden/>
              </w:rPr>
              <w:fldChar w:fldCharType="separate"/>
            </w:r>
            <w:r w:rsidR="003E0B36">
              <w:rPr>
                <w:webHidden/>
              </w:rPr>
              <w:t>22</w:t>
            </w:r>
            <w:r w:rsidR="003E0B36">
              <w:rPr>
                <w:webHidden/>
              </w:rPr>
              <w:fldChar w:fldCharType="end"/>
            </w:r>
          </w:hyperlink>
        </w:p>
        <w:p w:rsidR="003E0B36" w:rsidRDefault="00486EEC">
          <w:pPr>
            <w:pStyle w:val="TOC3"/>
            <w:rPr>
              <w:rFonts w:asciiTheme="minorHAnsi" w:eastAsiaTheme="minorEastAsia" w:hAnsiTheme="minorHAnsi" w:cstheme="minorBidi"/>
              <w:i w:val="0"/>
              <w:sz w:val="22"/>
              <w:szCs w:val="22"/>
            </w:rPr>
          </w:pPr>
          <w:hyperlink w:anchor="_Toc397536984" w:history="1">
            <w:r w:rsidR="003E0B36" w:rsidRPr="00803A0E">
              <w:rPr>
                <w:rStyle w:val="Hyperlink"/>
              </w:rPr>
              <w:t>4.4.1</w:t>
            </w:r>
            <w:r w:rsidR="003E0B36">
              <w:rPr>
                <w:rFonts w:asciiTheme="minorHAnsi" w:eastAsiaTheme="minorEastAsia" w:hAnsiTheme="minorHAnsi" w:cstheme="minorBidi"/>
                <w:i w:val="0"/>
                <w:sz w:val="22"/>
                <w:szCs w:val="22"/>
              </w:rPr>
              <w:tab/>
            </w:r>
            <w:r w:rsidR="003E0B36" w:rsidRPr="00803A0E">
              <w:rPr>
                <w:rStyle w:val="Hyperlink"/>
              </w:rPr>
              <w:t>Một số kỹ thuật được sử dụng trong Unit Test</w:t>
            </w:r>
            <w:r w:rsidR="003E0B36">
              <w:rPr>
                <w:webHidden/>
              </w:rPr>
              <w:tab/>
            </w:r>
            <w:r w:rsidR="003E0B36">
              <w:rPr>
                <w:webHidden/>
              </w:rPr>
              <w:fldChar w:fldCharType="begin"/>
            </w:r>
            <w:r w:rsidR="003E0B36">
              <w:rPr>
                <w:webHidden/>
              </w:rPr>
              <w:instrText xml:space="preserve"> PAGEREF _Toc397536984 \h </w:instrText>
            </w:r>
            <w:r w:rsidR="003E0B36">
              <w:rPr>
                <w:webHidden/>
              </w:rPr>
            </w:r>
            <w:r w:rsidR="003E0B36">
              <w:rPr>
                <w:webHidden/>
              </w:rPr>
              <w:fldChar w:fldCharType="separate"/>
            </w:r>
            <w:r w:rsidR="003E0B36">
              <w:rPr>
                <w:webHidden/>
              </w:rPr>
              <w:t>23</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5" w:history="1">
            <w:r w:rsidR="003E0B36" w:rsidRPr="00803A0E">
              <w:rPr>
                <w:rStyle w:val="Hyperlink"/>
              </w:rPr>
              <w:t>4.5</w:t>
            </w:r>
            <w:r w:rsidR="003E0B36">
              <w:rPr>
                <w:rFonts w:asciiTheme="minorHAnsi" w:eastAsiaTheme="minorEastAsia" w:hAnsiTheme="minorHAnsi" w:cstheme="minorBidi"/>
                <w:smallCaps w:val="0"/>
                <w:sz w:val="22"/>
                <w:szCs w:val="22"/>
              </w:rPr>
              <w:tab/>
            </w:r>
            <w:r w:rsidR="003E0B36" w:rsidRPr="00803A0E">
              <w:rPr>
                <w:rStyle w:val="Hyperlink"/>
              </w:rPr>
              <w:t>Công việc thực hiện</w:t>
            </w:r>
            <w:r w:rsidR="003E0B36">
              <w:rPr>
                <w:webHidden/>
              </w:rPr>
              <w:tab/>
            </w:r>
            <w:r w:rsidR="003E0B36">
              <w:rPr>
                <w:webHidden/>
              </w:rPr>
              <w:fldChar w:fldCharType="begin"/>
            </w:r>
            <w:r w:rsidR="003E0B36">
              <w:rPr>
                <w:webHidden/>
              </w:rPr>
              <w:instrText xml:space="preserve"> PAGEREF _Toc397536985 \h </w:instrText>
            </w:r>
            <w:r w:rsidR="003E0B36">
              <w:rPr>
                <w:webHidden/>
              </w:rPr>
            </w:r>
            <w:r w:rsidR="003E0B36">
              <w:rPr>
                <w:webHidden/>
              </w:rPr>
              <w:fldChar w:fldCharType="separate"/>
            </w:r>
            <w:r w:rsidR="003E0B36">
              <w:rPr>
                <w:webHidden/>
              </w:rPr>
              <w:t>24</w:t>
            </w:r>
            <w:r w:rsidR="003E0B36">
              <w:rPr>
                <w:webHidden/>
              </w:rPr>
              <w:fldChar w:fldCharType="end"/>
            </w:r>
          </w:hyperlink>
        </w:p>
        <w:p w:rsidR="003E0B36" w:rsidRDefault="00486EEC">
          <w:pPr>
            <w:pStyle w:val="TOC1"/>
            <w:rPr>
              <w:rFonts w:asciiTheme="minorHAnsi" w:eastAsiaTheme="minorEastAsia" w:hAnsiTheme="minorHAnsi" w:cstheme="minorBidi"/>
              <w:b w:val="0"/>
              <w:caps w:val="0"/>
              <w:sz w:val="22"/>
              <w:szCs w:val="22"/>
            </w:rPr>
          </w:pPr>
          <w:hyperlink w:anchor="_Toc397536986" w:history="1">
            <w:r w:rsidR="003E0B36" w:rsidRPr="00803A0E">
              <w:rPr>
                <w:rStyle w:val="Hyperlink"/>
              </w:rPr>
              <w:t>5</w:t>
            </w:r>
            <w:r w:rsidR="003E0B36">
              <w:rPr>
                <w:rFonts w:asciiTheme="minorHAnsi" w:eastAsiaTheme="minorEastAsia" w:hAnsiTheme="minorHAnsi" w:cstheme="minorBidi"/>
                <w:b w:val="0"/>
                <w:caps w:val="0"/>
                <w:sz w:val="22"/>
                <w:szCs w:val="22"/>
              </w:rPr>
              <w:tab/>
            </w:r>
            <w:r w:rsidR="003E0B36" w:rsidRPr="00803A0E">
              <w:rPr>
                <w:rStyle w:val="Hyperlink"/>
              </w:rPr>
              <w:t>Kết quả</w:t>
            </w:r>
            <w:r w:rsidR="003E0B36">
              <w:rPr>
                <w:webHidden/>
              </w:rPr>
              <w:tab/>
            </w:r>
            <w:r w:rsidR="003E0B36">
              <w:rPr>
                <w:webHidden/>
              </w:rPr>
              <w:fldChar w:fldCharType="begin"/>
            </w:r>
            <w:r w:rsidR="003E0B36">
              <w:rPr>
                <w:webHidden/>
              </w:rPr>
              <w:instrText xml:space="preserve"> PAGEREF _Toc397536986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7" w:history="1">
            <w:r w:rsidR="003E0B36" w:rsidRPr="00803A0E">
              <w:rPr>
                <w:rStyle w:val="Hyperlink"/>
              </w:rPr>
              <w:t>5.1</w:t>
            </w:r>
            <w:r w:rsidR="003E0B36">
              <w:rPr>
                <w:rFonts w:asciiTheme="minorHAnsi" w:eastAsiaTheme="minorEastAsia" w:hAnsiTheme="minorHAnsi" w:cstheme="minorBidi"/>
                <w:smallCaps w:val="0"/>
                <w:sz w:val="22"/>
                <w:szCs w:val="22"/>
              </w:rPr>
              <w:tab/>
            </w:r>
            <w:r w:rsidR="003E0B36" w:rsidRPr="00803A0E">
              <w:rPr>
                <w:rStyle w:val="Hyperlink"/>
              </w:rPr>
              <w:t>Đạt được</w:t>
            </w:r>
            <w:r w:rsidR="003E0B36">
              <w:rPr>
                <w:webHidden/>
              </w:rPr>
              <w:tab/>
            </w:r>
            <w:r w:rsidR="003E0B36">
              <w:rPr>
                <w:webHidden/>
              </w:rPr>
              <w:fldChar w:fldCharType="begin"/>
            </w:r>
            <w:r w:rsidR="003E0B36">
              <w:rPr>
                <w:webHidden/>
              </w:rPr>
              <w:instrText xml:space="preserve"> PAGEREF _Toc397536987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486EEC">
          <w:pPr>
            <w:pStyle w:val="TOC2"/>
            <w:rPr>
              <w:rFonts w:asciiTheme="minorHAnsi" w:eastAsiaTheme="minorEastAsia" w:hAnsiTheme="minorHAnsi" w:cstheme="minorBidi"/>
              <w:smallCaps w:val="0"/>
              <w:sz w:val="22"/>
              <w:szCs w:val="22"/>
            </w:rPr>
          </w:pPr>
          <w:hyperlink w:anchor="_Toc397536988" w:history="1">
            <w:r w:rsidR="003E0B36" w:rsidRPr="00803A0E">
              <w:rPr>
                <w:rStyle w:val="Hyperlink"/>
              </w:rPr>
              <w:t>5.2</w:t>
            </w:r>
            <w:r w:rsidR="003E0B36">
              <w:rPr>
                <w:rFonts w:asciiTheme="minorHAnsi" w:eastAsiaTheme="minorEastAsia" w:hAnsiTheme="minorHAnsi" w:cstheme="minorBidi"/>
                <w:smallCaps w:val="0"/>
                <w:sz w:val="22"/>
                <w:szCs w:val="22"/>
              </w:rPr>
              <w:tab/>
            </w:r>
            <w:r w:rsidR="003E0B36" w:rsidRPr="00803A0E">
              <w:rPr>
                <w:rStyle w:val="Hyperlink"/>
              </w:rPr>
              <w:t>Đề xuất cải tiến</w:t>
            </w:r>
            <w:r w:rsidR="003E0B36">
              <w:rPr>
                <w:webHidden/>
              </w:rPr>
              <w:tab/>
            </w:r>
            <w:r w:rsidR="003E0B36">
              <w:rPr>
                <w:webHidden/>
              </w:rPr>
              <w:fldChar w:fldCharType="begin"/>
            </w:r>
            <w:r w:rsidR="003E0B36">
              <w:rPr>
                <w:webHidden/>
              </w:rPr>
              <w:instrText xml:space="preserve"> PAGEREF _Toc397536988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486EE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9933C2" w:rsidRDefault="009933C2" w:rsidP="006F0240">
      <w:pPr>
        <w:pStyle w:val="Heading1"/>
        <w:numPr>
          <w:ilvl w:val="0"/>
          <w:numId w:val="0"/>
        </w:numPr>
        <w:spacing w:line="360" w:lineRule="auto"/>
        <w:ind w:left="432"/>
        <w:jc w:val="center"/>
        <w:rPr>
          <w:rFonts w:ascii="Times New Roman" w:hAnsi="Times New Roman"/>
        </w:rPr>
      </w:pPr>
      <w:bookmarkStart w:id="2" w:name="_Toc397448641"/>
      <w:bookmarkStart w:id="3" w:name="_Toc397536960"/>
      <w:bookmarkEnd w:id="0"/>
      <w:r>
        <w:rPr>
          <w:rFonts w:ascii="Times New Roman" w:hAnsi="Times New Roman"/>
        </w:rPr>
        <w:lastRenderedPageBreak/>
        <w:t>Lời cảm ơn</w:t>
      </w:r>
    </w:p>
    <w:p w:rsidR="009933C2" w:rsidRDefault="009933C2" w:rsidP="00762909">
      <w:pPr>
        <w:spacing w:line="360" w:lineRule="auto"/>
      </w:pPr>
      <w:r>
        <w:t xml:space="preserve">Qua lần thực tập tại </w:t>
      </w:r>
      <w:r w:rsidRPr="00B51A62">
        <w:rPr>
          <w:bCs/>
          <w:color w:val="000000"/>
          <w:szCs w:val="26"/>
        </w:rPr>
        <w:t xml:space="preserve">Công ty cổ phần công nghệ truyền thông Việt Nam </w:t>
      </w:r>
      <w:r w:rsidR="004277C8">
        <w:t xml:space="preserve">chúng </w:t>
      </w:r>
      <w:r>
        <w:t>em xin cảm ơn sự giúp đỡ rất nhiệt tình của các Cô Chú cán bộ nhân viên của công ty đã giúp đỡ và hướng dẫn nhóm em tận tình trong thời gian thực tập tại công ty.</w:t>
      </w:r>
    </w:p>
    <w:p w:rsidR="009933C2" w:rsidRDefault="009933C2" w:rsidP="00762909">
      <w:pPr>
        <w:spacing w:line="360" w:lineRule="auto"/>
      </w:pPr>
      <w:r>
        <w:t xml:space="preserve">       Bên cạnh đó, </w:t>
      </w:r>
      <w:r w:rsidR="002E2EFD">
        <w:t xml:space="preserve">chúng </w:t>
      </w:r>
      <w:r>
        <w:t xml:space="preserve">em xin gởi lời cảm ơn chân thành đến ban giám hiệu trường Đại Học Quốc Tế Miền Đông đã tạo cơ hội cho chúng em </w:t>
      </w:r>
      <w:r w:rsidR="004277C8">
        <w:t>thực</w:t>
      </w:r>
      <w:r>
        <w:t xml:space="preserve"> tập tại một công ty hàng đầu Việt Nam. Đặc biệt</w:t>
      </w:r>
      <w:r w:rsidR="004277C8">
        <w:t xml:space="preserve"> là quý Thầy Cô giảng viên bộ môn công nghệ thông tin </w:t>
      </w:r>
      <w:r>
        <w:t>tại trường Đại Học Quốc Tế Miền Đông đã hướng dẫn để</w:t>
      </w:r>
      <w:r w:rsidR="004277C8">
        <w:t xml:space="preserve"> chúng</w:t>
      </w:r>
      <w:r>
        <w:t xml:space="preserve"> em có thể đạt được những điều tốt nhất trong chuyến đi </w:t>
      </w:r>
      <w:r w:rsidR="00AF7215">
        <w:t>thực</w:t>
      </w:r>
      <w:r>
        <w:t xml:space="preserve"> tập này.</w:t>
      </w:r>
    </w:p>
    <w:p w:rsidR="009933C2" w:rsidRDefault="009933C2" w:rsidP="00762909">
      <w:pPr>
        <w:spacing w:line="360" w:lineRule="auto"/>
      </w:pPr>
      <w:r>
        <w:t xml:space="preserve">       Tuy nhiên, </w:t>
      </w:r>
      <w:r w:rsidR="00BC4DEC">
        <w:t>thời gian thực tập không dài</w:t>
      </w:r>
      <w:r>
        <w:t xml:space="preserve"> và đây là lần đầu báo cáo về </w:t>
      </w:r>
      <w:r w:rsidR="00BC4DEC">
        <w:t>một kì thực tập</w:t>
      </w:r>
      <w:r>
        <w:t xml:space="preserve">  nên không thể tránh được những thiếu sót khi tìm hiểu và trình bày rất mong Thầy Cô bỏ qua và được sự giúp đỡ đóng góp của quý Thầy Cô.</w:t>
      </w:r>
    </w:p>
    <w:p w:rsidR="009214AB" w:rsidRDefault="009933C2" w:rsidP="00762909">
      <w:pPr>
        <w:spacing w:line="360" w:lineRule="auto"/>
      </w:pPr>
      <w:r>
        <w:t xml:space="preserve">       Em xin chân thành cảm ơn.</w:t>
      </w:r>
    </w:p>
    <w:p w:rsidR="009214AB" w:rsidRDefault="009214AB">
      <w:pPr>
        <w:spacing w:before="0"/>
        <w:jc w:val="left"/>
      </w:pPr>
      <w:r>
        <w:br w:type="page"/>
      </w:r>
    </w:p>
    <w:p w:rsidR="009214AB" w:rsidRPr="009214AB" w:rsidRDefault="000916E9" w:rsidP="000916E9">
      <w:pPr>
        <w:spacing w:line="360" w:lineRule="auto"/>
        <w:jc w:val="center"/>
        <w:rPr>
          <w:b/>
          <w:sz w:val="32"/>
        </w:rPr>
      </w:pPr>
      <w:r>
        <w:rPr>
          <w:b/>
          <w:sz w:val="32"/>
        </w:rPr>
        <w:lastRenderedPageBreak/>
        <w:t>Tóm tắt</w:t>
      </w:r>
    </w:p>
    <w:p w:rsidR="000916E9" w:rsidRDefault="009214AB" w:rsidP="000916E9">
      <w:pPr>
        <w:pStyle w:val="Content-List1"/>
        <w:numPr>
          <w:ilvl w:val="0"/>
          <w:numId w:val="0"/>
        </w:numPr>
        <w:spacing w:line="360" w:lineRule="auto"/>
        <w:rPr>
          <w:rFonts w:ascii="Times New Roman" w:hAnsi="Times New Roman"/>
          <w:bCs w:val="0"/>
          <w:color w:val="auto"/>
          <w:sz w:val="26"/>
          <w:szCs w:val="26"/>
        </w:rPr>
      </w:pPr>
      <w:bookmarkStart w:id="4" w:name="_GoBack"/>
      <w:bookmarkEnd w:id="4"/>
      <w:r w:rsidRPr="000916E9">
        <w:rPr>
          <w:rFonts w:ascii="Times New Roman" w:hAnsi="Times New Roman"/>
          <w:bCs w:val="0"/>
          <w:color w:val="auto"/>
          <w:sz w:val="26"/>
          <w:szCs w:val="26"/>
        </w:rPr>
        <w:t xml:space="preserve">Mục </w:t>
      </w:r>
      <w:r w:rsidR="000916E9" w:rsidRPr="000916E9">
        <w:rPr>
          <w:rFonts w:ascii="Times New Roman" w:hAnsi="Times New Roman"/>
          <w:bCs w:val="0"/>
          <w:color w:val="auto"/>
          <w:sz w:val="26"/>
          <w:szCs w:val="26"/>
        </w:rPr>
        <w:t xml:space="preserve">đích của dự án: </w:t>
      </w:r>
    </w:p>
    <w:p w:rsidR="000916E9" w:rsidRPr="000916E9" w:rsidRDefault="000916E9" w:rsidP="000916E9">
      <w:pPr>
        <w:pStyle w:val="Content-List1"/>
        <w:numPr>
          <w:ilvl w:val="0"/>
          <w:numId w:val="47"/>
        </w:numPr>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một lớp account mới để IT Manager sử dụng. Cho phép IT Manager dễ dàng quản lý toàn bộ Admin account cũng như hoạt động sao lưu trong doanh nghiệp.</w:t>
      </w:r>
    </w:p>
    <w:p w:rsidR="000916E9"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Web-portal mới thay thế Web-console mặc định của Ahsay, mang đến sự tiện dụng, giao diện đẹp hơn và cung cấp thêm một số tính năng quản lý khác.</w:t>
      </w:r>
    </w:p>
    <w:p w:rsidR="009214AB"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 xml:space="preserve">Cung cấp thêm một số tính năng hữu ích cho KH, giúp vGuard Cloud Backup tạo sự khác biệt so với các dịch vụ Cloud Backup của đối thủ. Đặc biệt, với các công ty có đội ngũ IT </w:t>
      </w:r>
      <w:r>
        <w:rPr>
          <w:rFonts w:ascii="Times New Roman" w:hAnsi="Times New Roman"/>
          <w:bCs w:val="0"/>
          <w:color w:val="auto"/>
          <w:sz w:val="26"/>
          <w:szCs w:val="26"/>
        </w:rPr>
        <w:t>lớn</w:t>
      </w:r>
      <w:r w:rsidRPr="000916E9">
        <w:rPr>
          <w:rFonts w:ascii="Times New Roman" w:hAnsi="Times New Roman"/>
          <w:bCs w:val="0"/>
          <w:color w:val="auto"/>
          <w:sz w:val="26"/>
          <w:szCs w:val="26"/>
        </w:rPr>
        <w:t>, đây sẽ là tính năng chủ chốt giúp thuyết phục IT Manager.</w:t>
      </w:r>
    </w:p>
    <w:p w:rsidR="006F0240" w:rsidRDefault="006F0240" w:rsidP="000916E9">
      <w:pPr>
        <w:spacing w:line="360" w:lineRule="auto"/>
        <w:rPr>
          <w:szCs w:val="26"/>
        </w:rPr>
      </w:pPr>
      <w:r>
        <w:rPr>
          <w:szCs w:val="26"/>
        </w:rPr>
        <w:t xml:space="preserve">Mục đích </w:t>
      </w:r>
      <w:r w:rsidR="000916E9">
        <w:rPr>
          <w:szCs w:val="26"/>
        </w:rPr>
        <w:t>của quá trình thực tập</w:t>
      </w:r>
      <w:r>
        <w:rPr>
          <w:szCs w:val="26"/>
        </w:rPr>
        <w:t xml:space="preserve"> là: xây dựng trang dashboard thể hiện thông tin về các Backup Set, Backup Job của admin, các admin user của manager, các manager</w:t>
      </w:r>
      <w:r w:rsidR="00D27074">
        <w:t>, mang đến sự tiện dụng, giao diện đẹp hơn và cung cấp thêm một số tính năng quản lý khác</w:t>
      </w:r>
      <w:r w:rsidR="00C75AA1">
        <w:t xml:space="preserve"> so với </w:t>
      </w:r>
      <w:r w:rsidR="00C75AA1">
        <w:t>Web-console mặc định của Ahsay</w:t>
      </w:r>
      <w:r w:rsidR="00D27074">
        <w:t>.</w:t>
      </w:r>
    </w:p>
    <w:p w:rsidR="009214AB" w:rsidRPr="009214AB" w:rsidRDefault="009214AB" w:rsidP="006F0240">
      <w:pPr>
        <w:spacing w:line="360" w:lineRule="auto"/>
        <w:rPr>
          <w:szCs w:val="26"/>
        </w:rPr>
      </w:pPr>
      <w:r w:rsidRPr="009214AB">
        <w:rPr>
          <w:szCs w:val="26"/>
        </w:rPr>
        <w:t xml:space="preserve">Nội dung báo cáo sẽ bao gồm </w:t>
      </w:r>
      <w:r>
        <w:rPr>
          <w:szCs w:val="26"/>
        </w:rPr>
        <w:t>quá trình</w:t>
      </w:r>
      <w:r w:rsidRPr="009214AB">
        <w:rPr>
          <w:szCs w:val="26"/>
        </w:rPr>
        <w:t xml:space="preserve"> thực hiện, những kiến thức, kinh nghiệm học được trong quá trình thực tập cũng như những yêu cầu cải tiến cho đề tài.</w: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5" w:name="_Toc397536961"/>
      <w:r w:rsidRPr="00B51A62">
        <w:rPr>
          <w:rFonts w:ascii="Times New Roman" w:hAnsi="Times New Roman"/>
          <w:bCs/>
          <w:color w:val="000000"/>
          <w:szCs w:val="26"/>
        </w:rPr>
        <w:t>Công ty cổ phần công nghệ truyền thông Việt Nam</w:t>
      </w:r>
      <w:bookmarkEnd w:id="5"/>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6" w:name="_Toc397448643"/>
      <w:bookmarkStart w:id="7" w:name="_Toc397536962"/>
      <w:r w:rsidRPr="00B51A62">
        <w:rPr>
          <w:rFonts w:ascii="Times New Roman" w:hAnsi="Times New Roman"/>
        </w:rPr>
        <w:t>Dịch vụ CloudBackup</w:t>
      </w:r>
      <w:bookmarkEnd w:id="6"/>
      <w:bookmarkEnd w:id="7"/>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8" w:name="_Toc397448644"/>
      <w:bookmarkStart w:id="9" w:name="_Toc397536963"/>
      <w:r w:rsidRPr="00B51A62">
        <w:rPr>
          <w:rFonts w:ascii="Times New Roman" w:hAnsi="Times New Roman"/>
        </w:rPr>
        <w:t>Hiện trạng ứng dụng Portal</w:t>
      </w:r>
      <w:bookmarkEnd w:id="8"/>
      <w:bookmarkEnd w:id="9"/>
    </w:p>
    <w:p w:rsidR="00E676DA" w:rsidRPr="00B51A62" w:rsidRDefault="00E676DA" w:rsidP="00BF6A4B">
      <w:pPr>
        <w:spacing w:line="360" w:lineRule="auto"/>
      </w:pPr>
      <w:r w:rsidRPr="00B51A62">
        <w:t>Các loại tài khoản trong Portal gồm:</w:t>
      </w:r>
    </w:p>
    <w:p w:rsidR="00E676DA" w:rsidRPr="00B51A62" w:rsidRDefault="00E676DA" w:rsidP="00BF6A4B">
      <w:pPr>
        <w:pStyle w:val="ListParagraph"/>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BF6A4B">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10" w:name="_Toc397448645"/>
      <w:bookmarkStart w:id="11" w:name="_Toc397536964"/>
      <w:r w:rsidRPr="00B51A62">
        <w:rPr>
          <w:rStyle w:val="Heading1Char"/>
          <w:rFonts w:ascii="Times New Roman" w:hAnsi="Times New Roman"/>
          <w:b/>
        </w:rPr>
        <w:lastRenderedPageBreak/>
        <w:t>Dashboard</w:t>
      </w:r>
      <w:bookmarkEnd w:id="10"/>
      <w:bookmarkEnd w:id="11"/>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2" w:name="_Toc397448646"/>
      <w:bookmarkStart w:id="13" w:name="_Toc397536965"/>
      <w:r w:rsidRPr="00B51A62">
        <w:rPr>
          <w:rStyle w:val="Heading1Char"/>
          <w:rFonts w:ascii="Times New Roman" w:hAnsi="Times New Roman"/>
          <w:b/>
          <w:sz w:val="28"/>
        </w:rPr>
        <w:t>Định nghĩa</w:t>
      </w:r>
      <w:bookmarkEnd w:id="12"/>
      <w:bookmarkEnd w:id="13"/>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6"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7" w:name="_Toc397448647"/>
      <w:bookmarkStart w:id="18" w:name="_Toc397536966"/>
      <w:r w:rsidRPr="00B51A62">
        <w:rPr>
          <w:rStyle w:val="Heading1Char"/>
          <w:rFonts w:ascii="Times New Roman" w:hAnsi="Times New Roman"/>
          <w:b/>
          <w:sz w:val="28"/>
        </w:rPr>
        <w:t>Chức năng</w:t>
      </w:r>
      <w:bookmarkEnd w:id="17"/>
      <w:bookmarkEnd w:id="18"/>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691EBE" w:rsidRDefault="00CE52EB" w:rsidP="00691EBE">
      <w:pPr>
        <w:spacing w:line="360" w:lineRule="auto"/>
        <w:ind w:left="426"/>
        <w:rPr>
          <w:szCs w:val="26"/>
        </w:rPr>
      </w:pPr>
      <w:r w:rsidRPr="00B51A62">
        <w:rPr>
          <w:noProof/>
        </w:rPr>
        <w:lastRenderedPageBreak/>
        <mc:AlternateContent>
          <mc:Choice Requires="wps">
            <w:drawing>
              <wp:anchor distT="0" distB="0" distL="114300" distR="114300" simplePos="0" relativeHeight="251662336" behindDoc="0" locked="0" layoutInCell="1" allowOverlap="1" wp14:anchorId="0BA35FB9" wp14:editId="159BF408">
                <wp:simplePos x="0" y="0"/>
                <wp:positionH relativeFrom="column">
                  <wp:posOffset>1850390</wp:posOffset>
                </wp:positionH>
                <wp:positionV relativeFrom="paragraph">
                  <wp:posOffset>1900555</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5275"/>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9"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A35FB9" id="Text Box 34" o:spid="_x0000_s1027" type="#_x0000_t202" style="position:absolute;left:0;text-align:left;margin-left:145.7pt;margin-top:149.65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" stroked="f">
                <v:textbox style="mso-fit-shape-to-text:t" inset="0,0,0,0">
                  <w:txbxContent>
                    <w:p w:rsidR="004C2826" w:rsidRPr="00BF38DF" w:rsidRDefault="004C2826"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r w:rsidR="00E676DA" w:rsidRPr="00691EBE">
        <w:rPr>
          <w:szCs w:val="26"/>
        </w:rPr>
        <w:t>Hiển thị popup tổng hợp thông tin khi rê chuột vào các ô trên dashboard.</w:t>
      </w:r>
      <w:r w:rsidRPr="00691EBE">
        <w:rPr>
          <w:snapToGrid w:val="0"/>
          <w:color w:val="000000"/>
          <w:w w:val="0"/>
          <w:sz w:val="0"/>
          <w:szCs w:val="0"/>
          <w:u w:color="000000"/>
          <w:bdr w:val="none" w:sz="0" w:space="0" w:color="000000"/>
          <w:shd w:val="clear" w:color="000000" w:fill="000000"/>
          <w:lang w:val="x-none" w:eastAsia="x-none" w:bidi="x-none"/>
        </w:rPr>
        <w:t xml:space="preserve"> </w:t>
      </w:r>
      <w:r w:rsidRPr="00CE52EB">
        <w:rPr>
          <w:noProof/>
        </w:rPr>
        <w:drawing>
          <wp:inline distT="0" distB="0" distL="0" distR="0" wp14:anchorId="7335C024" wp14:editId="70190775">
            <wp:extent cx="5791835" cy="1457325"/>
            <wp:effectExtent l="0" t="0" r="0" b="9525"/>
            <wp:docPr id="11" name="Picture 11" descr="C:\Users\HOME\Desktop\IMG_04092014_08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IMG_04092014_081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457325"/>
                    </a:xfrm>
                    <a:prstGeom prst="rect">
                      <a:avLst/>
                    </a:prstGeom>
                    <a:noFill/>
                    <a:ln>
                      <a:noFill/>
                    </a:ln>
                  </pic:spPr>
                </pic:pic>
              </a:graphicData>
            </a:graphic>
          </wp:inline>
        </w:drawing>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CE52EB" w:rsidP="00E676DA">
      <w:pPr>
        <w:keepNext/>
        <w:spacing w:line="360" w:lineRule="auto"/>
        <w:ind w:left="360"/>
        <w:jc w:val="center"/>
      </w:pPr>
      <w:r w:rsidRPr="00CE52EB">
        <w:rPr>
          <w:noProof/>
        </w:rPr>
        <w:drawing>
          <wp:inline distT="0" distB="0" distL="0" distR="0">
            <wp:extent cx="5791835" cy="1809948"/>
            <wp:effectExtent l="0" t="0" r="0" b="0"/>
            <wp:docPr id="2" name="Picture 2" descr="C:\Users\HOME\Desktop\IMG_04092014_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IMG_04092014_081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80994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21"/>
    </w:p>
    <w:p w:rsidR="00E676DA" w:rsidRPr="00B51A62" w:rsidRDefault="00E676DA" w:rsidP="00CE52EB">
      <w:pPr>
        <w:pStyle w:val="ListParagraph"/>
        <w:keepNext/>
        <w:numPr>
          <w:ilvl w:val="0"/>
          <w:numId w:val="44"/>
        </w:numPr>
        <w:spacing w:line="360" w:lineRule="auto"/>
        <w:ind w:left="284"/>
        <w:jc w:val="center"/>
        <w:rPr>
          <w:rFonts w:ascii="Times New Roman" w:hAnsi="Times New Roman"/>
        </w:rPr>
      </w:pPr>
      <w:r w:rsidRPr="00B51A62">
        <w:rPr>
          <w:rFonts w:ascii="Times New Roman" w:hAnsi="Times New Roman"/>
          <w:noProof/>
          <w:sz w:val="26"/>
          <w:szCs w:val="26"/>
        </w:rPr>
        <w:lastRenderedPageBreak/>
        <mc:AlternateContent>
          <mc:Choice Requires="wps">
            <w:drawing>
              <wp:anchor distT="0" distB="0" distL="114300" distR="114300" simplePos="0" relativeHeight="251664384" behindDoc="0" locked="0" layoutInCell="1" allowOverlap="1" wp14:anchorId="0D42EE5F" wp14:editId="5BBF65B0">
                <wp:simplePos x="0" y="0"/>
                <wp:positionH relativeFrom="margin">
                  <wp:posOffset>809625</wp:posOffset>
                </wp:positionH>
                <wp:positionV relativeFrom="paragraph">
                  <wp:posOffset>2081530</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5275"/>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22"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42EE5F" id="Text Box 32" o:spid="_x0000_s1028" type="#_x0000_t202" style="position:absolute;left:0;text-align:left;margin-left:63.75pt;margin-top:163.9pt;width:380.95pt;height: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teOAIAAHcEAAAOAAAAZHJzL2Uyb0RvYy54bWysVFFv2jAQfp+0/2D5fQTo6F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00CE52EB" w:rsidRPr="00CE52EB">
        <w:rPr>
          <w:rFonts w:ascii="Times New Roman" w:hAnsi="Times New Roman"/>
          <w:noProof/>
        </w:rPr>
        <w:drawing>
          <wp:inline distT="0" distB="0" distL="0" distR="0" wp14:anchorId="58ACED19" wp14:editId="7D10C1F4">
            <wp:extent cx="5791835" cy="1771336"/>
            <wp:effectExtent l="0" t="0" r="0" b="635"/>
            <wp:docPr id="5" name="Picture 5" descr="C:\Users\HOME\Desktop\IMG_04092014_08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IMG_04092014_081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r w:rsidR="00CE52EB" w:rsidRPr="00CE52EB">
        <w:rPr>
          <w:rFonts w:ascii="Times New Roman" w:hAnsi="Times New Roman"/>
          <w:noProof/>
        </w:rPr>
        <w:drawing>
          <wp:inline distT="0" distB="0" distL="0" distR="0">
            <wp:extent cx="5791835" cy="1462438"/>
            <wp:effectExtent l="0" t="0" r="0" b="4445"/>
            <wp:docPr id="9" name="Picture 9" descr="C:\Users\HOME\Desktop\IMG_04092014_0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IMG_04092014_081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46243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4"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4"/>
    </w:p>
    <w:p w:rsidR="00E676DA" w:rsidRPr="00B51A62" w:rsidRDefault="00CE52EB" w:rsidP="00E676DA">
      <w:pPr>
        <w:spacing w:line="360" w:lineRule="auto"/>
        <w:ind w:left="360"/>
        <w:jc w:val="center"/>
        <w:rPr>
          <w:szCs w:val="26"/>
        </w:rPr>
      </w:pPr>
      <w:r w:rsidRPr="00CE52EB">
        <w:rPr>
          <w:noProof/>
        </w:rPr>
        <w:drawing>
          <wp:inline distT="0" distB="0" distL="0" distR="0">
            <wp:extent cx="5791835" cy="1771336"/>
            <wp:effectExtent l="0" t="0" r="0" b="635"/>
            <wp:docPr id="10" name="Picture 10" descr="C:\Users\HOME\Desktop\IMG_04092014_08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IMG_04092014_0815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5" w:name="_Toc397536651"/>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lastRenderedPageBreak/>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6"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7" w:name="_Toc397448648"/>
      <w:bookmarkStart w:id="28" w:name="_Toc397536967"/>
      <w:r w:rsidRPr="00B51A62">
        <w:rPr>
          <w:rFonts w:ascii="Times New Roman" w:hAnsi="Times New Roman"/>
        </w:rPr>
        <w:t>Các vấn đề</w:t>
      </w:r>
      <w:bookmarkEnd w:id="27"/>
      <w:bookmarkEnd w:id="28"/>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9" w:name="_Toc397448649"/>
      <w:bookmarkStart w:id="30" w:name="_Toc397536968"/>
      <w:r w:rsidRPr="00B51A62">
        <w:rPr>
          <w:rFonts w:ascii="Times New Roman" w:hAnsi="Times New Roman"/>
        </w:rPr>
        <w:t>Giải pháp</w:t>
      </w:r>
      <w:bookmarkEnd w:id="29"/>
      <w:bookmarkEnd w:id="30"/>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lastRenderedPageBreak/>
        <w:t>Web: Dữ liệu tổng hợp của các ô được cache lại trên web để giảm thời gian truy vấn, tổng hợp theo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31" w:name="_Toc397448650"/>
      <w:bookmarkStart w:id="32" w:name="_Toc397536969"/>
      <w:r w:rsidRPr="00B51A62">
        <w:rPr>
          <w:rFonts w:ascii="Times New Roman" w:hAnsi="Times New Roman"/>
        </w:rPr>
        <w:t>Trải nghiệm người dùng</w:t>
      </w:r>
      <w:bookmarkEnd w:id="31"/>
      <w:bookmarkEnd w:id="32"/>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3" w:name="_Toc397448651"/>
      <w:bookmarkStart w:id="34" w:name="_Toc397536970"/>
      <w:r w:rsidRPr="00B51A62">
        <w:rPr>
          <w:rFonts w:ascii="Times New Roman" w:hAnsi="Times New Roman"/>
          <w:sz w:val="26"/>
          <w:szCs w:val="26"/>
        </w:rPr>
        <w:t>Build Tree</w:t>
      </w:r>
      <w:bookmarkEnd w:id="33"/>
      <w:bookmarkEnd w:id="34"/>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5" w:name="_Toc397448652"/>
      <w:bookmarkStart w:id="36" w:name="_Toc397536971"/>
      <w:r w:rsidRPr="00B51A62">
        <w:rPr>
          <w:rFonts w:ascii="Times New Roman" w:hAnsi="Times New Roman"/>
          <w:sz w:val="26"/>
          <w:szCs w:val="26"/>
        </w:rPr>
        <w:t>Build popup</w:t>
      </w:r>
      <w:bookmarkEnd w:id="35"/>
      <w:bookmarkEnd w:id="36"/>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lastRenderedPageBreak/>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7"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9" w:name="_Toc397448653"/>
      <w:bookmarkStart w:id="40" w:name="_Toc397536972"/>
      <w:r w:rsidRPr="00B51A62">
        <w:rPr>
          <w:rFonts w:ascii="Times New Roman" w:hAnsi="Times New Roman"/>
          <w:sz w:val="26"/>
          <w:szCs w:val="26"/>
        </w:rPr>
        <w:t>Phát hiện các thao tác không chủ đích</w:t>
      </w:r>
      <w:bookmarkEnd w:id="39"/>
      <w:bookmarkEnd w:id="40"/>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41" w:name="_Toc397448654"/>
    </w:p>
    <w:p w:rsidR="00E676DA" w:rsidRPr="00A365D7" w:rsidRDefault="00E676DA" w:rsidP="00E676DA">
      <w:pPr>
        <w:pStyle w:val="Heading3"/>
        <w:spacing w:line="360" w:lineRule="auto"/>
        <w:rPr>
          <w:rFonts w:ascii="Times New Roman" w:hAnsi="Times New Roman"/>
          <w:sz w:val="26"/>
          <w:szCs w:val="26"/>
        </w:rPr>
      </w:pPr>
      <w:bookmarkStart w:id="42" w:name="_Toc397536973"/>
      <w:r w:rsidRPr="00A365D7">
        <w:rPr>
          <w:rFonts w:ascii="Times New Roman" w:hAnsi="Times New Roman"/>
          <w:sz w:val="26"/>
          <w:szCs w:val="26"/>
        </w:rPr>
        <w:lastRenderedPageBreak/>
        <w:t>Tối ưu vị trí hiện thị popup</w:t>
      </w:r>
      <w:bookmarkEnd w:id="41"/>
      <w:bookmarkEnd w:id="42"/>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w:lastRenderedPageBreak/>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43"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45"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7"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9" w:name="_Toc397418799"/>
      <w:bookmarkStart w:id="50" w:name="_Toc397352584"/>
      <w:bookmarkStart w:id="51" w:name="_Toc397448655"/>
      <w:bookmarkStart w:id="52" w:name="_Toc397546922"/>
      <w:bookmarkStart w:id="53" w:name="_Toc397448669"/>
      <w:bookmarkStart w:id="54" w:name="_Toc397536986"/>
      <w:r w:rsidRPr="00B51A62">
        <w:rPr>
          <w:rFonts w:ascii="Times New Roman" w:hAnsi="Times New Roman"/>
        </w:rPr>
        <w:lastRenderedPageBreak/>
        <w:t>Tổng quát hóa phân tích dữ liệu</w:t>
      </w:r>
      <w:bookmarkEnd w:id="49"/>
      <w:bookmarkEnd w:id="50"/>
      <w:bookmarkEnd w:id="51"/>
      <w:bookmarkEnd w:id="52"/>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5" w:name="_Toc397418800"/>
      <w:bookmarkStart w:id="56" w:name="_Toc397352585"/>
      <w:bookmarkStart w:id="57" w:name="_Toc397448656"/>
      <w:bookmarkStart w:id="58" w:name="_Toc397546923"/>
      <w:r w:rsidRPr="00B51A62">
        <w:rPr>
          <w:rFonts w:ascii="Times New Roman" w:hAnsi="Times New Roman"/>
          <w:lang w:val="vi-VN"/>
        </w:rPr>
        <w:t>Định nghĩa</w:t>
      </w:r>
      <w:bookmarkEnd w:id="55"/>
      <w:bookmarkEnd w:id="56"/>
      <w:bookmarkEnd w:id="57"/>
      <w:bookmarkEnd w:id="58"/>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9" w:name="_Toc397418801"/>
      <w:bookmarkStart w:id="60" w:name="_Toc397352586"/>
      <w:bookmarkStart w:id="61" w:name="_Toc397448657"/>
      <w:bookmarkStart w:id="62" w:name="_Toc397546924"/>
      <w:r w:rsidRPr="00B51A62">
        <w:rPr>
          <w:rFonts w:ascii="Times New Roman" w:hAnsi="Times New Roman"/>
          <w:lang w:val="vi-VN"/>
        </w:rPr>
        <w:t>Vấn đề</w:t>
      </w:r>
      <w:bookmarkEnd w:id="59"/>
      <w:bookmarkEnd w:id="60"/>
      <w:bookmarkEnd w:id="61"/>
      <w:bookmarkEnd w:id="62"/>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63"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63"/>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4" w:name="_Toc397418802"/>
      <w:bookmarkStart w:id="65" w:name="_Toc397352587"/>
      <w:bookmarkStart w:id="66" w:name="_Toc397448658"/>
      <w:bookmarkStart w:id="67" w:name="_Toc397546925"/>
      <w:r w:rsidRPr="00B51A62">
        <w:rPr>
          <w:rFonts w:ascii="Times New Roman" w:hAnsi="Times New Roman"/>
          <w:lang w:val="vi-VN"/>
        </w:rPr>
        <w:t>Phân tích</w:t>
      </w:r>
      <w:bookmarkEnd w:id="64"/>
      <w:bookmarkEnd w:id="65"/>
      <w:bookmarkEnd w:id="66"/>
      <w:bookmarkEnd w:id="67"/>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8" w:name="_Toc397418803"/>
      <w:bookmarkStart w:id="69" w:name="_Toc397352588"/>
      <w:bookmarkStart w:id="70" w:name="_Toc397448659"/>
      <w:bookmarkStart w:id="71" w:name="_Toc397546926"/>
      <w:r w:rsidRPr="00B51A62">
        <w:rPr>
          <w:rFonts w:ascii="Times New Roman" w:hAnsi="Times New Roman"/>
          <w:lang w:val="vi-VN"/>
        </w:rPr>
        <w:t>Giải pháp</w:t>
      </w:r>
      <w:bookmarkEnd w:id="68"/>
      <w:bookmarkEnd w:id="69"/>
      <w:bookmarkEnd w:id="70"/>
      <w:bookmarkEnd w:id="71"/>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72"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3"/>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29145"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74" w:name="_Toc397418804"/>
      <w:bookmarkStart w:id="75" w:name="_Toc397352589"/>
      <w:bookmarkStart w:id="76" w:name="_Toc397448660"/>
      <w:bookmarkStart w:id="77" w:name="_Toc397546927"/>
      <w:r w:rsidRPr="00B51A62">
        <w:rPr>
          <w:rFonts w:ascii="Times New Roman" w:hAnsi="Times New Roman"/>
        </w:rPr>
        <w:lastRenderedPageBreak/>
        <w:t>Unit Test</w:t>
      </w:r>
      <w:bookmarkEnd w:id="74"/>
      <w:bookmarkEnd w:id="75"/>
      <w:bookmarkEnd w:id="76"/>
      <w:bookmarkEnd w:id="77"/>
    </w:p>
    <w:p w:rsidR="00402847" w:rsidRPr="00B51A62" w:rsidRDefault="00402847" w:rsidP="00402847">
      <w:pPr>
        <w:pStyle w:val="Heading2"/>
        <w:numPr>
          <w:ilvl w:val="1"/>
          <w:numId w:val="20"/>
        </w:numPr>
        <w:spacing w:line="360" w:lineRule="auto"/>
        <w:rPr>
          <w:rFonts w:ascii="Times New Roman" w:hAnsi="Times New Roman"/>
        </w:rPr>
      </w:pPr>
      <w:bookmarkStart w:id="78" w:name="_Toc397418805"/>
      <w:bookmarkStart w:id="79" w:name="_Toc397352590"/>
      <w:bookmarkStart w:id="80" w:name="_Toc397448661"/>
      <w:bookmarkStart w:id="81" w:name="_Toc397546928"/>
      <w:r w:rsidRPr="00B51A62">
        <w:rPr>
          <w:rFonts w:ascii="Times New Roman" w:hAnsi="Times New Roman"/>
        </w:rPr>
        <w:t>Định nghĩa</w:t>
      </w:r>
      <w:bookmarkEnd w:id="78"/>
      <w:bookmarkEnd w:id="79"/>
      <w:bookmarkEnd w:id="80"/>
      <w:bookmarkEnd w:id="81"/>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82" w:name="_Toc397418806"/>
      <w:bookmarkStart w:id="83" w:name="_Toc397352591"/>
      <w:bookmarkStart w:id="84" w:name="_Toc397448662"/>
      <w:bookmarkStart w:id="85" w:name="_Toc397546929"/>
      <w:r w:rsidRPr="00B51A62">
        <w:rPr>
          <w:rFonts w:ascii="Times New Roman" w:hAnsi="Times New Roman"/>
        </w:rPr>
        <w:t>Lợi ích của Unit Test</w:t>
      </w:r>
      <w:bookmarkEnd w:id="82"/>
      <w:bookmarkEnd w:id="83"/>
      <w:bookmarkEnd w:id="84"/>
      <w:bookmarkEnd w:id="85"/>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86" w:name="_Toc397418807"/>
      <w:bookmarkStart w:id="87" w:name="_Toc397352592"/>
      <w:bookmarkStart w:id="88" w:name="_Toc397448663"/>
      <w:bookmarkStart w:id="89" w:name="_Toc397546930"/>
      <w:r w:rsidRPr="00B51A62">
        <w:rPr>
          <w:rFonts w:ascii="Times New Roman" w:hAnsi="Times New Roman"/>
        </w:rPr>
        <w:t>Một số Framework Unit tests trên các ngôn ngữ khác nhau</w:t>
      </w:r>
      <w:bookmarkEnd w:id="86"/>
      <w:bookmarkEnd w:id="87"/>
      <w:bookmarkEnd w:id="88"/>
      <w:bookmarkEnd w:id="89"/>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90" w:name="_Toc397352594"/>
      <w:r w:rsidRPr="00117F18">
        <w:rPr>
          <w:rFonts w:ascii="Times New Roman" w:hAnsi="Times New Roman"/>
          <w:b/>
          <w:sz w:val="26"/>
          <w:szCs w:val="26"/>
        </w:rPr>
        <w:t>Java</w:t>
      </w:r>
      <w:bookmarkEnd w:id="90"/>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91" w:name="_Toc397418808"/>
      <w:bookmarkStart w:id="92" w:name="_Toc397352596"/>
      <w:bookmarkStart w:id="93" w:name="_Toc397448664"/>
      <w:bookmarkStart w:id="94" w:name="_Toc397546931"/>
      <w:r w:rsidRPr="00B51A62">
        <w:rPr>
          <w:rFonts w:ascii="Times New Roman" w:hAnsi="Times New Roman"/>
        </w:rPr>
        <w:t>Unit test trong Portal</w:t>
      </w:r>
      <w:bookmarkEnd w:id="91"/>
      <w:bookmarkEnd w:id="92"/>
      <w:bookmarkEnd w:id="93"/>
      <w:bookmarkEnd w:id="94"/>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95" w:name="_Toc397418809"/>
      <w:bookmarkStart w:id="96" w:name="_Toc397448665"/>
      <w:bookmarkStart w:id="97" w:name="_Toc397546932"/>
      <w:r w:rsidRPr="00B51A62">
        <w:rPr>
          <w:rFonts w:ascii="Times New Roman" w:hAnsi="Times New Roman"/>
          <w:sz w:val="26"/>
          <w:szCs w:val="26"/>
        </w:rPr>
        <w:t>Một số kỹ thuật được sử dụng trong Unit Test</w:t>
      </w:r>
      <w:bookmarkEnd w:id="95"/>
      <w:bookmarkEnd w:id="96"/>
      <w:bookmarkEnd w:id="97"/>
    </w:p>
    <w:p w:rsidR="00402847" w:rsidRPr="00117F18" w:rsidRDefault="00402847" w:rsidP="00402847">
      <w:pPr>
        <w:pStyle w:val="Content"/>
        <w:rPr>
          <w:rFonts w:ascii="Times New Roman" w:hAnsi="Times New Roman"/>
          <w:b/>
          <w:sz w:val="26"/>
          <w:szCs w:val="26"/>
        </w:rPr>
      </w:pPr>
      <w:bookmarkStart w:id="98" w:name="_Toc397418810"/>
      <w:bookmarkStart w:id="99" w:name="_Toc397448666"/>
      <w:r w:rsidRPr="00117F18">
        <w:rPr>
          <w:rFonts w:ascii="Times New Roman" w:hAnsi="Times New Roman"/>
          <w:b/>
          <w:sz w:val="26"/>
          <w:szCs w:val="26"/>
        </w:rPr>
        <w:t>Kỹ thuật Mock</w:t>
      </w:r>
      <w:bookmarkEnd w:id="98"/>
      <w:bookmarkEnd w:id="99"/>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 là một phương thức/đối tượng mô phỏng hành vi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vi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(cơ</w:t>
      </w:r>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100" w:name="_Toc397418811"/>
      <w:bookmarkStart w:id="101" w:name="_Toc397448667"/>
      <w:r w:rsidRPr="00117F18">
        <w:rPr>
          <w:rFonts w:ascii="Times New Roman" w:hAnsi="Times New Roman"/>
          <w:b/>
          <w:sz w:val="26"/>
          <w:szCs w:val="26"/>
        </w:rPr>
        <w:t>Kỹ thuật multi test</w:t>
      </w:r>
      <w:bookmarkEnd w:id="100"/>
      <w:bookmarkEnd w:id="101"/>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102" w:name="_Toc397418812"/>
      <w:bookmarkStart w:id="103" w:name="_Toc397352597"/>
      <w:bookmarkStart w:id="104" w:name="_Toc397448668"/>
      <w:bookmarkStart w:id="105" w:name="_Toc397546933"/>
      <w:r w:rsidRPr="00B51A62">
        <w:rPr>
          <w:rFonts w:ascii="Times New Roman" w:hAnsi="Times New Roman"/>
        </w:rPr>
        <w:t>Công việc thực hiện</w:t>
      </w:r>
      <w:bookmarkEnd w:id="102"/>
      <w:bookmarkEnd w:id="103"/>
      <w:bookmarkEnd w:id="104"/>
      <w:bookmarkEnd w:id="105"/>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53"/>
      <w:bookmarkEnd w:id="54"/>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06" w:name="_Toc397448670"/>
      <w:bookmarkStart w:id="107" w:name="_Toc397536987"/>
      <w:r w:rsidRPr="00B51A62">
        <w:rPr>
          <w:rFonts w:ascii="Times New Roman" w:hAnsi="Times New Roman"/>
          <w:sz w:val="26"/>
          <w:szCs w:val="26"/>
        </w:rPr>
        <w:t>Đạt được</w:t>
      </w:r>
      <w:bookmarkEnd w:id="106"/>
      <w:bookmarkEnd w:id="107"/>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8" w:name="_Toc397536988"/>
      <w:r w:rsidRPr="00B51A62">
        <w:rPr>
          <w:rFonts w:ascii="Times New Roman" w:hAnsi="Times New Roman"/>
          <w:sz w:val="26"/>
          <w:szCs w:val="26"/>
        </w:rPr>
        <w:t>Đề xuất cải tiến</w:t>
      </w:r>
      <w:bookmarkEnd w:id="108"/>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r>
        <w:rPr>
          <w:lang w:eastAsia="zh-CN"/>
        </w:rPr>
        <w:lastRenderedPageBreak/>
        <w:t>Tham Khảo</w:t>
      </w:r>
    </w:p>
    <w:p w:rsidR="00547AB1" w:rsidRDefault="00547AB1" w:rsidP="00547AB1">
      <w:pPr>
        <w:rPr>
          <w:lang w:eastAsia="zh-CN"/>
        </w:rPr>
      </w:pPr>
      <w:r>
        <w:rPr>
          <w:lang w:eastAsia="zh-CN"/>
        </w:rPr>
        <w:t>Unit Test:</w:t>
      </w:r>
    </w:p>
    <w:p w:rsidR="00547AB1" w:rsidRDefault="00486EEC" w:rsidP="00547AB1">
      <w:pPr>
        <w:rPr>
          <w:lang w:eastAsia="zh-CN"/>
        </w:rPr>
      </w:pPr>
      <w:hyperlink r:id="rId36" w:history="1">
        <w:r w:rsidR="00547AB1"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486EEC" w:rsidP="00547AB1">
      <w:pPr>
        <w:rPr>
          <w:lang w:eastAsia="zh-CN"/>
        </w:rPr>
      </w:pPr>
      <w:hyperlink r:id="rId37" w:history="1">
        <w:r w:rsidR="00547AB1"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486EEC" w:rsidP="00547AB1">
      <w:pPr>
        <w:rPr>
          <w:lang w:eastAsia="zh-CN"/>
        </w:rPr>
      </w:pPr>
      <w:hyperlink r:id="rId38" w:history="1">
        <w:r w:rsidR="00547AB1" w:rsidRPr="00B02E57">
          <w:rPr>
            <w:rStyle w:val="Hyperlink"/>
            <w:lang w:eastAsia="zh-CN"/>
          </w:rPr>
          <w:t>http://en.wikipedia.org/wiki/Mock_object</w:t>
        </w:r>
      </w:hyperlink>
    </w:p>
    <w:p w:rsidR="00547AB1" w:rsidRDefault="00547AB1">
      <w:pPr>
        <w:spacing w:before="0"/>
        <w:jc w:val="left"/>
        <w:rPr>
          <w:lang w:eastAsia="zh-CN"/>
        </w:rPr>
      </w:pPr>
      <w:r>
        <w:rPr>
          <w:lang w:eastAsia="zh-CN"/>
        </w:rPr>
        <w:br w:type="page"/>
      </w:r>
    </w:p>
    <w:p w:rsidR="00547AB1" w:rsidRDefault="00547AB1" w:rsidP="00547AB1">
      <w:pPr>
        <w:rPr>
          <w:lang w:eastAsia="zh-CN"/>
        </w:rPr>
      </w:pPr>
    </w:p>
    <w:p w:rsidR="00D00187" w:rsidRDefault="00D00187"/>
    <w:tbl>
      <w:tblPr>
        <w:tblW w:w="10289" w:type="dxa"/>
        <w:tblInd w:w="-177" w:type="dxa"/>
        <w:tblLook w:val="01E0" w:firstRow="1" w:lastRow="1" w:firstColumn="1" w:lastColumn="1" w:noHBand="0" w:noVBand="0"/>
      </w:tblPr>
      <w:tblGrid>
        <w:gridCol w:w="5286"/>
        <w:gridCol w:w="5003"/>
      </w:tblGrid>
      <w:tr w:rsidR="00E676DA" w:rsidRPr="00B51A62" w:rsidTr="004C2826">
        <w:tc>
          <w:tcPr>
            <w:tcW w:w="5286" w:type="dxa"/>
          </w:tcPr>
          <w:p w:rsidR="00E676DA" w:rsidRPr="00B51A62" w:rsidRDefault="00E676DA" w:rsidP="004C2826">
            <w:pPr>
              <w:spacing w:line="360" w:lineRule="auto"/>
              <w:jc w:val="center"/>
              <w:rPr>
                <w:sz w:val="40"/>
              </w:rPr>
            </w:pPr>
            <w:r w:rsidRPr="00B51A62">
              <w:rPr>
                <w:b/>
                <w:sz w:val="34"/>
              </w:rPr>
              <w:t>Công ty VNTT</w:t>
            </w:r>
          </w:p>
          <w:p w:rsidR="00E676DA" w:rsidRPr="00B51A62" w:rsidRDefault="00E676DA" w:rsidP="004C2826">
            <w:pPr>
              <w:spacing w:line="360" w:lineRule="auto"/>
            </w:pPr>
          </w:p>
        </w:tc>
        <w:tc>
          <w:tcPr>
            <w:tcW w:w="5003" w:type="dxa"/>
          </w:tcPr>
          <w:p w:rsidR="00E676DA" w:rsidRPr="00B51A62" w:rsidRDefault="00E676DA" w:rsidP="004C2826">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4C2826">
            <w:pPr>
              <w:spacing w:line="360" w:lineRule="auto"/>
              <w:jc w:val="center"/>
              <w:rPr>
                <w:i/>
              </w:rPr>
            </w:pPr>
            <w:r w:rsidRPr="00B51A62">
              <w:rPr>
                <w:noProof/>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4C2826">
            <w:pPr>
              <w:spacing w:line="360" w:lineRule="auto"/>
            </w:pPr>
          </w:p>
          <w:p w:rsidR="00E676DA" w:rsidRPr="00B51A62" w:rsidRDefault="00E676DA" w:rsidP="004C2826">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4C2826">
        <w:tc>
          <w:tcPr>
            <w:tcW w:w="5038" w:type="dxa"/>
          </w:tcPr>
          <w:p w:rsidR="00E676DA" w:rsidRPr="00B51A62" w:rsidRDefault="00E676DA" w:rsidP="004C2826">
            <w:pPr>
              <w:spacing w:before="120" w:line="360" w:lineRule="auto"/>
              <w:rPr>
                <w:b/>
              </w:rPr>
            </w:pPr>
            <w:r w:rsidRPr="00B51A62">
              <w:rPr>
                <w:b/>
              </w:rPr>
              <w:t>Xác nhận của cơ quan, đơn vị thực tập</w:t>
            </w:r>
          </w:p>
          <w:p w:rsidR="00E676DA" w:rsidRPr="00B51A62" w:rsidRDefault="00E676DA" w:rsidP="004C2826">
            <w:pPr>
              <w:spacing w:line="360" w:lineRule="auto"/>
              <w:jc w:val="center"/>
              <w:rPr>
                <w:i/>
                <w:sz w:val="24"/>
              </w:rPr>
            </w:pPr>
            <w:r w:rsidRPr="00B51A62">
              <w:rPr>
                <w:i/>
              </w:rPr>
              <w:t>(Ký và ghi rõ họ tên và đóng dấu)</w:t>
            </w:r>
          </w:p>
          <w:p w:rsidR="00E676DA" w:rsidRPr="00B51A62" w:rsidRDefault="00E676DA" w:rsidP="004C2826">
            <w:pPr>
              <w:spacing w:before="120" w:line="360" w:lineRule="auto"/>
              <w:rPr>
                <w:b/>
                <w:sz w:val="22"/>
              </w:rPr>
            </w:pPr>
          </w:p>
        </w:tc>
        <w:tc>
          <w:tcPr>
            <w:tcW w:w="5039" w:type="dxa"/>
          </w:tcPr>
          <w:p w:rsidR="00E676DA" w:rsidRPr="00B51A62" w:rsidRDefault="00E676DA" w:rsidP="004C2826">
            <w:pPr>
              <w:spacing w:line="360" w:lineRule="auto"/>
              <w:jc w:val="center"/>
              <w:rPr>
                <w:b/>
                <w:sz w:val="24"/>
              </w:rPr>
            </w:pPr>
            <w:r w:rsidRPr="00B51A62">
              <w:rPr>
                <w:b/>
              </w:rPr>
              <w:t xml:space="preserve">……………., </w:t>
            </w:r>
            <w:r w:rsidRPr="00B51A62">
              <w:rPr>
                <w:i/>
              </w:rPr>
              <w:t>ngày        tháng       năm 2014</w:t>
            </w:r>
          </w:p>
          <w:p w:rsidR="00E676DA" w:rsidRPr="00B51A62" w:rsidRDefault="00E676DA" w:rsidP="004C2826">
            <w:pPr>
              <w:spacing w:line="360" w:lineRule="auto"/>
              <w:jc w:val="center"/>
              <w:rPr>
                <w:b/>
              </w:rPr>
            </w:pPr>
            <w:r w:rsidRPr="00B51A62">
              <w:rPr>
                <w:b/>
              </w:rPr>
              <w:t>Người đánh giá</w:t>
            </w:r>
          </w:p>
          <w:p w:rsidR="00E676DA" w:rsidRPr="00B51A62" w:rsidRDefault="00E676DA" w:rsidP="004C2826">
            <w:pPr>
              <w:spacing w:line="360" w:lineRule="auto"/>
              <w:jc w:val="center"/>
              <w:rPr>
                <w:i/>
              </w:rPr>
            </w:pPr>
            <w:r w:rsidRPr="00B51A62">
              <w:rPr>
                <w:i/>
              </w:rPr>
              <w:t>(Ký và ghi rõ họ tên)</w:t>
            </w:r>
          </w:p>
          <w:p w:rsidR="00E676DA" w:rsidRPr="00B51A62" w:rsidRDefault="00E676DA" w:rsidP="004C2826">
            <w:pPr>
              <w:spacing w:line="360" w:lineRule="auto"/>
            </w:pPr>
          </w:p>
          <w:p w:rsidR="00E676DA" w:rsidRPr="00B51A62" w:rsidRDefault="00E676DA" w:rsidP="004C2826">
            <w:pPr>
              <w:spacing w:line="360" w:lineRule="auto"/>
            </w:pPr>
          </w:p>
          <w:p w:rsidR="00E676DA" w:rsidRPr="00B51A62" w:rsidRDefault="00E676DA" w:rsidP="004C2826">
            <w:pPr>
              <w:spacing w:line="360" w:lineRule="auto"/>
            </w:pPr>
          </w:p>
          <w:p w:rsidR="00E676DA" w:rsidRPr="00B51A62" w:rsidRDefault="00E676DA" w:rsidP="004C2826">
            <w:pPr>
              <w:spacing w:line="360" w:lineRule="auto"/>
              <w:rPr>
                <w:b/>
                <w:sz w:val="25"/>
                <w:szCs w:val="25"/>
              </w:rPr>
            </w:pPr>
          </w:p>
          <w:p w:rsidR="00E676DA" w:rsidRPr="00B51A62" w:rsidRDefault="00E676DA" w:rsidP="004C2826">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EEC" w:rsidRDefault="00486EEC">
      <w:pPr>
        <w:spacing w:before="0"/>
      </w:pPr>
      <w:r>
        <w:separator/>
      </w:r>
    </w:p>
  </w:endnote>
  <w:endnote w:type="continuationSeparator" w:id="0">
    <w:p w:rsidR="00486EEC" w:rsidRDefault="00486EE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852F07">
            <w:rPr>
              <w:rStyle w:val="PageNumber"/>
              <w:noProof/>
            </w:rPr>
            <w:t>7</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EEC" w:rsidRDefault="00486EEC">
      <w:pPr>
        <w:spacing w:before="0"/>
      </w:pPr>
      <w:r>
        <w:separator/>
      </w:r>
    </w:p>
  </w:footnote>
  <w:footnote w:type="continuationSeparator" w:id="0">
    <w:p w:rsidR="00486EEC" w:rsidRDefault="00486EEC">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10F17"/>
    <w:multiLevelType w:val="hybridMultilevel"/>
    <w:tmpl w:val="3106348E"/>
    <w:lvl w:ilvl="0" w:tplc="AF0C03D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8"/>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8"/>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8"/>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7"/>
  </w:num>
  <w:num w:numId="42">
    <w:abstractNumId w:val="18"/>
  </w:num>
  <w:num w:numId="43">
    <w:abstractNumId w:val="12"/>
  </w:num>
  <w:num w:numId="44">
    <w:abstractNumId w:val="5"/>
  </w:num>
  <w:num w:numId="45">
    <w:abstractNumId w:val="23"/>
  </w:num>
  <w:num w:numId="46">
    <w:abstractNumId w:val="16"/>
  </w:num>
  <w:num w:numId="47">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916E9"/>
    <w:rsid w:val="000A5D63"/>
    <w:rsid w:val="000B5654"/>
    <w:rsid w:val="000D1E14"/>
    <w:rsid w:val="000E2B9E"/>
    <w:rsid w:val="00134263"/>
    <w:rsid w:val="00154117"/>
    <w:rsid w:val="00163C45"/>
    <w:rsid w:val="00181101"/>
    <w:rsid w:val="001B3E2F"/>
    <w:rsid w:val="001D3D44"/>
    <w:rsid w:val="001E1950"/>
    <w:rsid w:val="00215D76"/>
    <w:rsid w:val="002375F1"/>
    <w:rsid w:val="00237F5E"/>
    <w:rsid w:val="00256204"/>
    <w:rsid w:val="0026287D"/>
    <w:rsid w:val="00265DB5"/>
    <w:rsid w:val="00266636"/>
    <w:rsid w:val="00285C30"/>
    <w:rsid w:val="00292A65"/>
    <w:rsid w:val="00295726"/>
    <w:rsid w:val="002E2EFD"/>
    <w:rsid w:val="002F0FA0"/>
    <w:rsid w:val="002F3A3D"/>
    <w:rsid w:val="002F553C"/>
    <w:rsid w:val="00331A20"/>
    <w:rsid w:val="00350975"/>
    <w:rsid w:val="00365D70"/>
    <w:rsid w:val="003972BD"/>
    <w:rsid w:val="003A291A"/>
    <w:rsid w:val="003D0A99"/>
    <w:rsid w:val="003E007D"/>
    <w:rsid w:val="003E0B36"/>
    <w:rsid w:val="003E5A69"/>
    <w:rsid w:val="00400E40"/>
    <w:rsid w:val="00402847"/>
    <w:rsid w:val="00411001"/>
    <w:rsid w:val="0041271B"/>
    <w:rsid w:val="004277C8"/>
    <w:rsid w:val="0043098B"/>
    <w:rsid w:val="00431283"/>
    <w:rsid w:val="004441C7"/>
    <w:rsid w:val="00461CE3"/>
    <w:rsid w:val="004769DC"/>
    <w:rsid w:val="0047740A"/>
    <w:rsid w:val="00486EEC"/>
    <w:rsid w:val="004C2826"/>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91EBE"/>
    <w:rsid w:val="006A477E"/>
    <w:rsid w:val="006B2594"/>
    <w:rsid w:val="006B60D6"/>
    <w:rsid w:val="006E3380"/>
    <w:rsid w:val="006F0240"/>
    <w:rsid w:val="00730638"/>
    <w:rsid w:val="00746993"/>
    <w:rsid w:val="00762909"/>
    <w:rsid w:val="00791E7D"/>
    <w:rsid w:val="007A46C5"/>
    <w:rsid w:val="007D728D"/>
    <w:rsid w:val="007E0AD0"/>
    <w:rsid w:val="008355EA"/>
    <w:rsid w:val="008446CB"/>
    <w:rsid w:val="00852F07"/>
    <w:rsid w:val="0085398A"/>
    <w:rsid w:val="00857C69"/>
    <w:rsid w:val="008A4F96"/>
    <w:rsid w:val="008C20D9"/>
    <w:rsid w:val="008C4674"/>
    <w:rsid w:val="008D02CC"/>
    <w:rsid w:val="008E228E"/>
    <w:rsid w:val="00905B5C"/>
    <w:rsid w:val="009214AB"/>
    <w:rsid w:val="00927AF3"/>
    <w:rsid w:val="00927CA7"/>
    <w:rsid w:val="009637B5"/>
    <w:rsid w:val="009933C2"/>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87848"/>
    <w:rsid w:val="00AA5B4C"/>
    <w:rsid w:val="00AB382A"/>
    <w:rsid w:val="00AB6160"/>
    <w:rsid w:val="00AC0D6C"/>
    <w:rsid w:val="00AE4F6A"/>
    <w:rsid w:val="00AF1B5C"/>
    <w:rsid w:val="00AF7215"/>
    <w:rsid w:val="00B14A71"/>
    <w:rsid w:val="00B31CBD"/>
    <w:rsid w:val="00B61CED"/>
    <w:rsid w:val="00B76BD1"/>
    <w:rsid w:val="00B80F01"/>
    <w:rsid w:val="00B870B0"/>
    <w:rsid w:val="00B93DE9"/>
    <w:rsid w:val="00BB0DA2"/>
    <w:rsid w:val="00BB2D28"/>
    <w:rsid w:val="00BC0379"/>
    <w:rsid w:val="00BC0626"/>
    <w:rsid w:val="00BC4DEC"/>
    <w:rsid w:val="00BE5702"/>
    <w:rsid w:val="00BF38DF"/>
    <w:rsid w:val="00BF6A4B"/>
    <w:rsid w:val="00BF7535"/>
    <w:rsid w:val="00C141DE"/>
    <w:rsid w:val="00C14267"/>
    <w:rsid w:val="00C24064"/>
    <w:rsid w:val="00C35D9A"/>
    <w:rsid w:val="00C713CE"/>
    <w:rsid w:val="00C75AA1"/>
    <w:rsid w:val="00C908D2"/>
    <w:rsid w:val="00CB181D"/>
    <w:rsid w:val="00CC0DAF"/>
    <w:rsid w:val="00CC1C29"/>
    <w:rsid w:val="00CC4D92"/>
    <w:rsid w:val="00CE52EB"/>
    <w:rsid w:val="00D00187"/>
    <w:rsid w:val="00D20AB6"/>
    <w:rsid w:val="00D27074"/>
    <w:rsid w:val="00D50998"/>
    <w:rsid w:val="00D54304"/>
    <w:rsid w:val="00D5514D"/>
    <w:rsid w:val="00D70B69"/>
    <w:rsid w:val="00D74936"/>
    <w:rsid w:val="00D846D1"/>
    <w:rsid w:val="00DA02A4"/>
    <w:rsid w:val="00E163DC"/>
    <w:rsid w:val="00E22B69"/>
    <w:rsid w:val="00E24020"/>
    <w:rsid w:val="00E413A7"/>
    <w:rsid w:val="00E676DA"/>
    <w:rsid w:val="00E75E7D"/>
    <w:rsid w:val="00E90364"/>
    <w:rsid w:val="00EA0729"/>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14A07-D1D5-4267-8980-47D28D4DE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1440</TotalTime>
  <Pages>31</Pages>
  <Words>4156</Words>
  <Characters>23693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152</cp:revision>
  <cp:lastPrinted>2000-01-01T11:27:00Z</cp:lastPrinted>
  <dcterms:created xsi:type="dcterms:W3CDTF">2014-08-30T00:27:00Z</dcterms:created>
  <dcterms:modified xsi:type="dcterms:W3CDTF">2014-09-04T02:46:00Z</dcterms:modified>
  <cp:category/>
</cp:coreProperties>
</file>